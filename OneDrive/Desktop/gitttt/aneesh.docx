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Caption w:val="Layout table"/>
      </w:tblPr>
      <w:tblGrid>
        <w:gridCol w:w="3603"/>
        <w:gridCol w:w="650"/>
        <w:gridCol w:w="6547"/>
      </w:tblGrid>
      <w:tr w:rsidR="001B2ABD" w14:paraId="1D68B3E2" w14:textId="77777777" w:rsidTr="00311F9F">
        <w:trPr>
          <w:trHeight w:val="4410"/>
        </w:trPr>
        <w:tc>
          <w:tcPr>
            <w:tcW w:w="3603" w:type="dxa"/>
            <w:vAlign w:val="bottom"/>
          </w:tcPr>
          <w:p w14:paraId="4CB2899F" w14:textId="77777777" w:rsidR="0058348E" w:rsidRDefault="0058348E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</w:p>
          <w:p w14:paraId="27CDACBF" w14:textId="76B65A49" w:rsidR="001B2ABD" w:rsidRDefault="0058348E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E88AD91" wp14:editId="0C8CAE77">
                  <wp:extent cx="1440000" cy="2003953"/>
                  <wp:effectExtent l="190500" t="190500" r="198755" b="1873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" b="1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003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" w:type="dxa"/>
          </w:tcPr>
          <w:p w14:paraId="1868F64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47" w:type="dxa"/>
            <w:vAlign w:val="bottom"/>
          </w:tcPr>
          <w:p w14:paraId="1C5D5F09" w14:textId="72AFB7E7" w:rsidR="001B2ABD" w:rsidRDefault="0058348E" w:rsidP="0070340F">
            <w:pPr>
              <w:pStyle w:val="Title"/>
            </w:pPr>
            <w:r>
              <w:t>aneesh</w:t>
            </w:r>
            <w:r w:rsidR="00726080">
              <w:t xml:space="preserve">  </w:t>
            </w:r>
            <w:r w:rsidR="00E12932">
              <w:rPr>
                <w:noProof/>
              </w:rPr>
              <w:drawing>
                <wp:inline distT="0" distB="0" distL="0" distR="0" wp14:anchorId="5A2F0FD4" wp14:editId="76E1FA6C">
                  <wp:extent cx="1288591" cy="1325880"/>
                  <wp:effectExtent l="19050" t="0" r="26035" b="4076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036" cy="1360292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726080">
              <w:t xml:space="preserve">   </w:t>
            </w:r>
          </w:p>
          <w:p w14:paraId="77AB32EC" w14:textId="5002A718" w:rsidR="0058348E" w:rsidRPr="0058348E" w:rsidRDefault="0058348E" w:rsidP="0058348E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PAWA</w:t>
            </w:r>
          </w:p>
          <w:p w14:paraId="0DBCC1EF" w14:textId="6A5A639D" w:rsidR="0058348E" w:rsidRPr="0058348E" w:rsidRDefault="0058348E" w:rsidP="0058348E"/>
        </w:tc>
      </w:tr>
      <w:tr w:rsidR="001B2ABD" w14:paraId="100FBAD7" w14:textId="77777777" w:rsidTr="00311F9F">
        <w:tc>
          <w:tcPr>
            <w:tcW w:w="3603" w:type="dxa"/>
          </w:tcPr>
          <w:p w14:paraId="2F3FA0A7" w14:textId="77777777" w:rsidR="0058348E" w:rsidRPr="0033238F" w:rsidRDefault="0058348E" w:rsidP="0058348E">
            <w:pPr>
              <w:rPr>
                <w:rFonts w:ascii="Arial" w:eastAsia="Times New Roman" w:hAnsi="Arial" w:cs="Arial"/>
                <w:b/>
                <w:bCs/>
                <w:color w:val="4A86E8"/>
                <w:sz w:val="22"/>
                <w:szCs w:val="22"/>
                <w:u w:val="single"/>
                <w:lang w:val="en-IN" w:eastAsia="en-IN"/>
              </w:rPr>
            </w:pPr>
          </w:p>
          <w:p w14:paraId="27CB5E04" w14:textId="25C5C5BD" w:rsidR="0058348E" w:rsidRPr="0033238F" w:rsidRDefault="0058348E" w:rsidP="0058348E">
            <w:pPr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CAREER </w:t>
            </w: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OBJECTIVE:</w:t>
            </w:r>
          </w:p>
          <w:p w14:paraId="18B781DA" w14:textId="580F4558" w:rsidR="0058348E" w:rsidRPr="0033238F" w:rsidRDefault="0058348E" w:rsidP="0058348E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To secure an entry level position in a reputable and progressive organization to fully utilize my skills and training in a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high-level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professional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environment.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</w:t>
            </w:r>
            <w:r w:rsidRPr="0033238F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W</w:t>
            </w:r>
          </w:p>
          <w:p w14:paraId="7C618EAF" w14:textId="77777777" w:rsidR="0033238F" w:rsidRPr="0033238F" w:rsidRDefault="0033238F" w:rsidP="0058348E">
            <w:pPr>
              <w:rPr>
                <w:rFonts w:ascii="Arial" w:eastAsia="Times New Roman" w:hAnsi="Arial" w:cs="Arial"/>
                <w:b/>
                <w:bCs/>
                <w:color w:val="4A86E8"/>
                <w:sz w:val="22"/>
                <w:szCs w:val="22"/>
                <w:lang w:val="en-IN" w:eastAsia="en-IN"/>
              </w:rPr>
            </w:pPr>
          </w:p>
          <w:p w14:paraId="6C39F8F1" w14:textId="01783A4F" w:rsidR="0058348E" w:rsidRPr="0033238F" w:rsidRDefault="0058348E" w:rsidP="0058348E">
            <w:pPr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CONTACT:</w:t>
            </w:r>
          </w:p>
          <w:p w14:paraId="390A15B3" w14:textId="326A3249" w:rsidR="0058348E" w:rsidRPr="0033238F" w:rsidRDefault="0058348E" w:rsidP="0058348E">
            <w:pPr>
              <w:rPr>
                <w:rFonts w:ascii="Times New Roman" w:eastAsia="Times New Roman" w:hAnsi="Times New Roman" w:cs="Times New Roman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Phone:</w:t>
            </w:r>
            <w:r w:rsidRPr="0033238F">
              <w:rPr>
                <w:rFonts w:ascii="Arial" w:eastAsia="Times New Roman" w:hAnsi="Arial" w:cs="Arial"/>
                <w:color w:val="00B0F0"/>
                <w:sz w:val="22"/>
                <w:szCs w:val="22"/>
                <w:lang w:val="en-IN" w:eastAsia="en-IN"/>
              </w:rPr>
              <w:t xml:space="preserve">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+91 7889030512</w:t>
            </w:r>
          </w:p>
          <w:p w14:paraId="6EAD8D27" w14:textId="75DD73D3" w:rsidR="0058348E" w:rsidRPr="0033238F" w:rsidRDefault="0058348E" w:rsidP="0058348E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Email ID</w:t>
            </w:r>
            <w:r w:rsidRPr="00900107">
              <w:rPr>
                <w:rFonts w:ascii="Arial" w:eastAsia="Times New Roman" w:hAnsi="Arial" w:cs="Arial"/>
                <w:b/>
                <w:bCs/>
                <w:color w:val="000000" w:themeColor="text1"/>
                <w:sz w:val="22"/>
                <w:szCs w:val="22"/>
                <w:lang w:val="en-IN" w:eastAsia="en-IN"/>
              </w:rPr>
              <w:t>: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Yashpppt1@gmail.com</w:t>
            </w:r>
          </w:p>
          <w:p w14:paraId="40B658E4" w14:textId="40F76A15" w:rsidR="0058348E" w:rsidRPr="0033238F" w:rsidRDefault="0058348E" w:rsidP="0058348E">
            <w:pPr>
              <w:rPr>
                <w:rFonts w:ascii="Times New Roman" w:eastAsia="Times New Roman" w:hAnsi="Times New Roman" w:cs="Times New Roman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LinkedIn</w:t>
            </w:r>
            <w:r w:rsidRPr="00900107">
              <w:rPr>
                <w:rFonts w:ascii="Arial" w:eastAsia="Times New Roman" w:hAnsi="Arial" w:cs="Arial"/>
                <w:b/>
                <w:bCs/>
                <w:color w:val="000000" w:themeColor="text1"/>
                <w:sz w:val="22"/>
                <w:szCs w:val="22"/>
                <w:lang w:val="en-IN" w:eastAsia="en-IN"/>
              </w:rPr>
              <w:t>: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Aneesh Pawa</w:t>
            </w:r>
          </w:p>
          <w:p w14:paraId="2E7CFA45" w14:textId="7079277B" w:rsidR="0058348E" w:rsidRPr="0033238F" w:rsidRDefault="0058348E" w:rsidP="0058348E">
            <w:pPr>
              <w:rPr>
                <w:rFonts w:ascii="Arial" w:eastAsia="Times New Roman" w:hAnsi="Arial" w:cs="Arial"/>
                <w:color w:val="E0CAA3" w:themeColor="background2" w:themeShade="E6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Permanent </w:t>
            </w: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Address:</w:t>
            </w: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140, </w:t>
            </w:r>
            <w:proofErr w:type="spellStart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odean</w:t>
            </w:r>
            <w:proofErr w:type="spellEnd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Lane NO </w:t>
            </w:r>
            <w:proofErr w:type="gramStart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3 ,</w:t>
            </w:r>
            <w:proofErr w:type="gramEnd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Bhawani Nagar ,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Maitha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Road , Amritsar , Punjab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.</w:t>
            </w:r>
          </w:p>
          <w:p w14:paraId="3D9A0151" w14:textId="77777777" w:rsidR="0058348E" w:rsidRPr="0033238F" w:rsidRDefault="0058348E" w:rsidP="0058348E">
            <w:pPr>
              <w:rPr>
                <w:rFonts w:ascii="Arial" w:eastAsia="Times New Roman" w:hAnsi="Arial" w:cs="Arial"/>
                <w:color w:val="E0CAA3" w:themeColor="background2" w:themeShade="E6"/>
                <w:sz w:val="22"/>
                <w:szCs w:val="22"/>
                <w:lang w:val="en-IN" w:eastAsia="en-IN"/>
              </w:rPr>
            </w:pPr>
          </w:p>
          <w:p w14:paraId="1C123837" w14:textId="4BBA7036" w:rsidR="0058348E" w:rsidRPr="0033238F" w:rsidRDefault="0033238F" w:rsidP="0058348E">
            <w:pPr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P</w:t>
            </w: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ERSONAL </w:t>
            </w: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DETAILS:</w:t>
            </w:r>
          </w:p>
          <w:p w14:paraId="57514B61" w14:textId="77777777" w:rsidR="0033238F" w:rsidRPr="00900107" w:rsidRDefault="0033238F" w:rsidP="0033238F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b/>
                <w:bCs/>
                <w:color w:val="000000" w:themeColor="text1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DATE OF BIRTH </w:t>
            </w:r>
            <w:r w:rsidRPr="00900107">
              <w:rPr>
                <w:rFonts w:ascii="Arial" w:eastAsia="Times New Roman" w:hAnsi="Arial" w:cs="Arial"/>
                <w:b/>
                <w:bCs/>
                <w:color w:val="000000" w:themeColor="text1"/>
                <w:sz w:val="22"/>
                <w:szCs w:val="22"/>
                <w:lang w:val="en-IN" w:eastAsia="en-IN"/>
              </w:rPr>
              <w:t xml:space="preserve">-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17 march 2002</w:t>
            </w:r>
          </w:p>
          <w:p w14:paraId="64C5B3AF" w14:textId="77777777" w:rsidR="0033238F" w:rsidRPr="0033238F" w:rsidRDefault="0033238F" w:rsidP="0033238F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E0CAA3" w:themeColor="background2" w:themeShade="E6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GENDER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- Male</w:t>
            </w:r>
          </w:p>
          <w:p w14:paraId="0F8B2C8D" w14:textId="77777777" w:rsidR="0033238F" w:rsidRPr="0033238F" w:rsidRDefault="0033238F" w:rsidP="0033238F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b/>
                <w:bCs/>
                <w:color w:val="E0CAA3" w:themeColor="background2" w:themeShade="E6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NATIONALITY –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Indian</w:t>
            </w:r>
          </w:p>
          <w:p w14:paraId="6938C6E1" w14:textId="1D7102C5" w:rsidR="0033238F" w:rsidRPr="0033238F" w:rsidRDefault="0033238F" w:rsidP="0033238F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b/>
                <w:bCs/>
                <w:color w:val="E5DEDB" w:themeColor="text2" w:themeTint="33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LANGUAGES KNOWN-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English - Professional working efficiency,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Hindi,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Punjabi</w:t>
            </w:r>
          </w:p>
          <w:p w14:paraId="40833B1B" w14:textId="77777777" w:rsidR="0033238F" w:rsidRPr="0033238F" w:rsidRDefault="0033238F" w:rsidP="0058348E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b/>
                <w:bCs/>
                <w:color w:val="E5DEDB" w:themeColor="text2" w:themeTint="33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 xml:space="preserve">HOBBIES </w:t>
            </w:r>
            <w:r w:rsidRPr="00900107">
              <w:rPr>
                <w:rFonts w:ascii="Arial" w:eastAsia="Times New Roman" w:hAnsi="Arial" w:cs="Arial"/>
                <w:b/>
                <w:bCs/>
                <w:color w:val="000000" w:themeColor="text1"/>
                <w:sz w:val="22"/>
                <w:szCs w:val="22"/>
                <w:lang w:val="en-IN" w:eastAsia="en-IN"/>
              </w:rPr>
              <w:t xml:space="preserve">– </w:t>
            </w:r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Playing cricket, reading </w:t>
            </w:r>
            <w:proofErr w:type="gramStart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books</w:t>
            </w:r>
            <w:proofErr w:type="gramEnd"/>
            <w:r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 xml:space="preserve"> and solving coding problems.</w:t>
            </w:r>
          </w:p>
          <w:p w14:paraId="01778F20" w14:textId="77777777" w:rsidR="0033238F" w:rsidRPr="0033238F" w:rsidRDefault="0033238F" w:rsidP="0033238F">
            <w:pPr>
              <w:ind w:left="720"/>
              <w:textAlignment w:val="baseline"/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</w:pPr>
          </w:p>
          <w:p w14:paraId="6613DB47" w14:textId="22D020B7" w:rsidR="0033238F" w:rsidRPr="0033238F" w:rsidRDefault="0033238F" w:rsidP="0033238F">
            <w:pPr>
              <w:textAlignment w:val="baseline"/>
              <w:rPr>
                <w:rFonts w:ascii="Arial" w:eastAsia="Times New Roman" w:hAnsi="Arial" w:cs="Arial"/>
                <w:color w:val="00B0F0"/>
                <w:sz w:val="22"/>
                <w:szCs w:val="22"/>
                <w:lang w:val="en-IN" w:eastAsia="en-IN"/>
              </w:rPr>
            </w:pPr>
            <w:r w:rsidRPr="0033238F">
              <w:rPr>
                <w:rFonts w:ascii="Arial" w:eastAsia="Times New Roman" w:hAnsi="Arial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IMORTANT LINKS</w:t>
            </w:r>
            <w:r w:rsidRPr="0033238F">
              <w:rPr>
                <w:rFonts w:ascii="Arial" w:eastAsia="Times New Roman" w:hAnsi="Arial" w:cs="Arial"/>
                <w:color w:val="00B0F0"/>
                <w:sz w:val="22"/>
                <w:szCs w:val="22"/>
                <w:lang w:val="en-IN" w:eastAsia="en-IN"/>
              </w:rPr>
              <w:t>:</w:t>
            </w:r>
          </w:p>
          <w:p w14:paraId="4485AD6E" w14:textId="1ADFB976" w:rsidR="0033238F" w:rsidRPr="00900107" w:rsidRDefault="0033238F" w:rsidP="0033238F">
            <w:pPr>
              <w:textAlignment w:val="baseline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u w:val="single"/>
                <w:lang w:val="en-IN" w:eastAsia="en-IN"/>
              </w:rPr>
            </w:pPr>
            <w:r w:rsidRPr="0033238F">
              <w:rPr>
                <w:rFonts w:asciiTheme="majorHAnsi" w:eastAsia="Times New Roman" w:hAnsiTheme="majorHAnsi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CODESTUDIO:</w:t>
            </w:r>
            <w:r w:rsidRPr="0033238F">
              <w:rPr>
                <w:sz w:val="22"/>
                <w:szCs w:val="22"/>
              </w:rPr>
              <w:t xml:space="preserve"> </w:t>
            </w:r>
            <w:hyperlink r:id="rId9" w:history="1">
              <w:r w:rsidRPr="00900107">
                <w:rPr>
                  <w:rFonts w:ascii="Arial" w:eastAsia="Times New Roman" w:hAnsi="Arial" w:cs="Arial"/>
                  <w:color w:val="000000" w:themeColor="text1"/>
                  <w:sz w:val="22"/>
                  <w:szCs w:val="22"/>
                  <w:u w:val="single"/>
                  <w:lang w:val="en-IN" w:eastAsia="en-IN"/>
                </w:rPr>
                <w:t>https://www.codingninjas.com/codestudio/profile/0a658aad-99ed-426b-a32a-77be3040cea7</w:t>
              </w:r>
            </w:hyperlink>
          </w:p>
          <w:p w14:paraId="2CC1F4FC" w14:textId="77777777" w:rsidR="0033238F" w:rsidRDefault="0033238F" w:rsidP="0033238F">
            <w:pPr>
              <w:textAlignment w:val="baseline"/>
              <w:rPr>
                <w:rFonts w:ascii="Arial" w:eastAsia="Times New Roman" w:hAnsi="Arial" w:cs="Arial"/>
                <w:color w:val="1155CC"/>
                <w:sz w:val="22"/>
                <w:szCs w:val="22"/>
                <w:u w:val="single"/>
                <w:lang w:val="en-IN" w:eastAsia="en-IN"/>
              </w:rPr>
            </w:pPr>
          </w:p>
          <w:p w14:paraId="062BB23A" w14:textId="77777777" w:rsidR="0033238F" w:rsidRPr="0033238F" w:rsidRDefault="0033238F" w:rsidP="0033238F">
            <w:pPr>
              <w:textAlignment w:val="baseline"/>
              <w:rPr>
                <w:rFonts w:asciiTheme="majorHAnsi" w:eastAsia="Times New Roman" w:hAnsiTheme="majorHAnsi" w:cs="Arial"/>
                <w:b/>
                <w:bCs/>
                <w:color w:val="00B0F0"/>
                <w:sz w:val="22"/>
                <w:szCs w:val="22"/>
                <w:lang w:val="en-IN" w:eastAsia="en-IN"/>
              </w:rPr>
            </w:pPr>
            <w:r w:rsidRPr="0033238F">
              <w:rPr>
                <w:rFonts w:asciiTheme="majorHAnsi" w:eastAsia="Times New Roman" w:hAnsiTheme="majorHAnsi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LEETCODE</w:t>
            </w:r>
            <w:r>
              <w:rPr>
                <w:rFonts w:asciiTheme="majorHAnsi" w:eastAsia="Times New Roman" w:hAnsiTheme="majorHAnsi" w:cs="Arial"/>
                <w:b/>
                <w:bCs/>
                <w:color w:val="00B0F0"/>
                <w:sz w:val="22"/>
                <w:szCs w:val="22"/>
                <w:lang w:val="en-IN" w:eastAsia="en-IN"/>
              </w:rPr>
              <w:t>:</w:t>
            </w:r>
            <w:r>
              <w:t xml:space="preserve"> </w:t>
            </w:r>
          </w:p>
          <w:p w14:paraId="7E424130" w14:textId="0A5B3FA9" w:rsidR="006C1D9D" w:rsidRPr="00900107" w:rsidRDefault="0033238F" w:rsidP="00900107">
            <w:pPr>
              <w:textAlignment w:val="baseline"/>
              <w:rPr>
                <w:rFonts w:ascii="Arial" w:eastAsia="Times New Roman" w:hAnsi="Arial" w:cs="Arial"/>
                <w:b/>
                <w:bCs/>
                <w:color w:val="E5DEDB" w:themeColor="text2" w:themeTint="33"/>
                <w:sz w:val="22"/>
                <w:szCs w:val="22"/>
                <w:lang w:val="en-IN" w:eastAsia="en-IN"/>
              </w:rPr>
            </w:pPr>
            <w:hyperlink r:id="rId10" w:history="1">
              <w:r w:rsidRPr="00900107">
                <w:rPr>
                  <w:rFonts w:ascii="Arial" w:eastAsia="Times New Roman" w:hAnsi="Arial" w:cs="Arial"/>
                  <w:color w:val="000000" w:themeColor="text1"/>
                  <w:sz w:val="22"/>
                  <w:szCs w:val="22"/>
                  <w:u w:val="single"/>
                  <w:lang w:val="en-IN" w:eastAsia="en-IN"/>
                </w:rPr>
                <w:t>https://leetcode.com/AneeshPawa_02/</w:t>
              </w:r>
            </w:hyperlink>
            <w:r w:rsidR="0058348E" w:rsidRPr="00900107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IN" w:eastAsia="en-IN"/>
              </w:rPr>
              <w:t>t</w:t>
            </w:r>
          </w:p>
        </w:tc>
        <w:tc>
          <w:tcPr>
            <w:tcW w:w="650" w:type="dxa"/>
          </w:tcPr>
          <w:p w14:paraId="4ECBD01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47" w:type="dxa"/>
          </w:tcPr>
          <w:p w14:paraId="7BF9D8F0" w14:textId="5BC89307" w:rsidR="00036450" w:rsidRDefault="007B4B92" w:rsidP="00036450">
            <w:pPr>
              <w:pStyle w:val="Heading2"/>
            </w:pPr>
            <w:r>
              <w:t>education</w:t>
            </w:r>
          </w:p>
          <w:p w14:paraId="4586C5B0" w14:textId="2D0217D9" w:rsidR="007B4B92" w:rsidRPr="0033238F" w:rsidRDefault="007B4B92" w:rsidP="007B4B92">
            <w:pPr>
              <w:numPr>
                <w:ilvl w:val="0"/>
                <w:numId w:val="6"/>
              </w:numPr>
              <w:textAlignment w:val="baseline"/>
              <w:rPr>
                <w:rFonts w:asciiTheme="majorHAnsi" w:eastAsia="Times New Roman" w:hAnsiTheme="majorHAnsi" w:cs="Arial"/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>B. TECH</w:t>
            </w:r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Computer Science and Engineering</w:t>
            </w:r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                          </w:t>
            </w:r>
            <w:proofErr w:type="gramStart"/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</w:t>
            </w:r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 (</w:t>
            </w:r>
            <w:proofErr w:type="gramEnd"/>
            <w:r w:rsidRPr="0033238F">
              <w:rPr>
                <w:rFonts w:asciiTheme="majorHAnsi" w:eastAsia="Times New Roman" w:hAnsiTheme="majorHAnsi" w:cs="Arial"/>
                <w:b/>
                <w:bCs/>
                <w:color w:val="000000"/>
                <w:sz w:val="28"/>
                <w:szCs w:val="28"/>
                <w:lang w:val="en-IN" w:eastAsia="en-IN"/>
              </w:rPr>
              <w:t>2020-2024)</w:t>
            </w:r>
          </w:p>
          <w:p w14:paraId="5E5ACD06" w14:textId="3DE7B32E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Guru Nanak dev University, 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Amritsar,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 Punjab</w:t>
            </w:r>
          </w:p>
          <w:p w14:paraId="5C784215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CGPA -7.65</w:t>
            </w:r>
          </w:p>
          <w:p w14:paraId="0C8C16D8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8"/>
                <w:szCs w:val="28"/>
                <w:lang w:val="en-IN" w:eastAsia="en-IN"/>
              </w:rPr>
            </w:pPr>
          </w:p>
          <w:p w14:paraId="75550F91" w14:textId="4244127D" w:rsidR="007B4B92" w:rsidRPr="007B4B92" w:rsidRDefault="007B4B92" w:rsidP="007B4B92">
            <w:pPr>
              <w:numPr>
                <w:ilvl w:val="0"/>
                <w:numId w:val="6"/>
              </w:numPr>
              <w:textAlignment w:val="baseline"/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>Senior Secondary Certificate Examination [Non -</w:t>
            </w:r>
            <w:proofErr w:type="gramStart"/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Medical]  </w:t>
            </w:r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</w:t>
            </w:r>
            <w:proofErr w:type="gramEnd"/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 xml:space="preserve">              (2018-2020)</w:t>
            </w:r>
          </w:p>
          <w:p w14:paraId="5B43293B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Bhartiya Vidya Bhavan SL Public School   BOARD - C.B.S.E</w:t>
            </w:r>
          </w:p>
          <w:p w14:paraId="3A91AA81" w14:textId="33752485" w:rsidR="007B4B92" w:rsidRPr="007B4B92" w:rsidRDefault="007B4B92" w:rsidP="007B4B92">
            <w:pPr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  <w:t xml:space="preserve">          </w:t>
            </w:r>
            <w:r w:rsidRPr="007B4B92"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  <w:t xml:space="preserve">  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Percentage = 93.2 %</w:t>
            </w:r>
          </w:p>
          <w:p w14:paraId="0146EA30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8"/>
                <w:szCs w:val="28"/>
                <w:lang w:val="en-IN" w:eastAsia="en-IN"/>
              </w:rPr>
            </w:pPr>
          </w:p>
          <w:p w14:paraId="1892E651" w14:textId="77777777" w:rsidR="007B4B92" w:rsidRPr="007B4B92" w:rsidRDefault="007B4B92" w:rsidP="007B4B92">
            <w:pPr>
              <w:numPr>
                <w:ilvl w:val="0"/>
                <w:numId w:val="6"/>
              </w:numPr>
              <w:textAlignment w:val="baseline"/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6"/>
                <w:szCs w:val="26"/>
                <w:lang w:val="en-IN" w:eastAsia="en-IN"/>
              </w:rPr>
              <w:t>Matriculation Examination</w:t>
            </w:r>
          </w:p>
          <w:p w14:paraId="569A71B7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Bhartiya Vidya Bhavan SL Public School</w:t>
            </w:r>
          </w:p>
          <w:p w14:paraId="7E0958F9" w14:textId="67296EE8" w:rsidR="007B4B92" w:rsidRPr="007B4B92" w:rsidRDefault="007B4B92" w:rsidP="007B4B92">
            <w:pPr>
              <w:ind w:left="720"/>
              <w:rPr>
                <w:rFonts w:asciiTheme="majorHAnsi" w:eastAsia="Times New Roman" w:hAnsiTheme="majorHAnsi" w:cs="Times New Roman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BOARD - C.B.S.E                            </w:t>
            </w:r>
            <w:proofErr w:type="gramStart"/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  (</w:t>
            </w:r>
            <w:proofErr w:type="gramEnd"/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2017-2018)                                                </w:t>
            </w:r>
          </w:p>
          <w:p w14:paraId="47A748BC" w14:textId="77777777" w:rsidR="007B4B92" w:rsidRPr="007B4B92" w:rsidRDefault="007B4B92" w:rsidP="007B4B92">
            <w:pPr>
              <w:ind w:left="720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Percentage = 89.8%</w:t>
            </w:r>
          </w:p>
          <w:p w14:paraId="785C2698" w14:textId="26D6BAE6" w:rsidR="000041C4" w:rsidRDefault="007B4B92" w:rsidP="000041C4">
            <w:pPr>
              <w:pStyle w:val="Heading2"/>
            </w:pPr>
            <w:r>
              <w:t>TECHNICAL SKILLS</w:t>
            </w:r>
          </w:p>
          <w:p w14:paraId="1035F20A" w14:textId="38D9F4FB" w:rsidR="007B4B92" w:rsidRPr="007B4B92" w:rsidRDefault="007B4B92" w:rsidP="007B4B92">
            <w:pPr>
              <w:numPr>
                <w:ilvl w:val="0"/>
                <w:numId w:val="6"/>
              </w:numPr>
              <w:jc w:val="both"/>
              <w:textAlignment w:val="baseline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Data Structures and Algorithms in CPP</w:t>
            </w:r>
          </w:p>
          <w:p w14:paraId="3C8667EE" w14:textId="2F0D616F" w:rsidR="007B4B92" w:rsidRPr="007B4B92" w:rsidRDefault="007B4B92" w:rsidP="007B4B92">
            <w:pPr>
              <w:numPr>
                <w:ilvl w:val="0"/>
                <w:numId w:val="6"/>
              </w:numPr>
              <w:jc w:val="both"/>
              <w:textAlignment w:val="baseline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Languages 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- C/C++, Core </w:t>
            </w:r>
            <w:r w:rsidR="0033238F"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Java,</w:t>
            </w: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 JavaScript, </w:t>
            </w:r>
            <w:proofErr w:type="gramStart"/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HTML ,</w:t>
            </w:r>
            <w:proofErr w:type="gramEnd"/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 CSS</w:t>
            </w:r>
          </w:p>
          <w:p w14:paraId="46A78E02" w14:textId="77777777" w:rsidR="007B4B92" w:rsidRPr="007B4B92" w:rsidRDefault="007B4B92" w:rsidP="007B4B92">
            <w:pPr>
              <w:numPr>
                <w:ilvl w:val="0"/>
                <w:numId w:val="6"/>
              </w:numPr>
              <w:jc w:val="both"/>
              <w:textAlignment w:val="baseline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 xml:space="preserve">Computer Network, operating systems, Data Analysis and Algorithm </w:t>
            </w:r>
          </w:p>
          <w:p w14:paraId="19F50B5C" w14:textId="67077C7A" w:rsidR="007B4B92" w:rsidRPr="007B4B92" w:rsidRDefault="007B4B92" w:rsidP="007B4B92">
            <w:pPr>
              <w:numPr>
                <w:ilvl w:val="0"/>
                <w:numId w:val="6"/>
              </w:numPr>
              <w:jc w:val="both"/>
              <w:textAlignment w:val="baseline"/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</w:pPr>
            <w:r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Database Management System (</w:t>
            </w:r>
            <w:r w:rsidR="0033238F" w:rsidRPr="007B4B92">
              <w:rPr>
                <w:rFonts w:asciiTheme="majorHAnsi" w:eastAsia="Times New Roman" w:hAnsiTheme="majorHAnsi" w:cs="Arial"/>
                <w:color w:val="000000"/>
                <w:sz w:val="22"/>
                <w:szCs w:val="22"/>
                <w:lang w:val="en-IN" w:eastAsia="en-IN"/>
              </w:rPr>
              <w:t>DBMS)</w:t>
            </w:r>
          </w:p>
          <w:p w14:paraId="78F3E567" w14:textId="77777777" w:rsidR="007B4B92" w:rsidRPr="007B4B92" w:rsidRDefault="007B4B92" w:rsidP="007B4B92">
            <w:pPr>
              <w:pStyle w:val="ListParagraph"/>
              <w:rPr>
                <w:rFonts w:ascii="Arial" w:eastAsia="Times New Roman" w:hAnsi="Arial" w:cs="Arial"/>
                <w:b/>
                <w:bCs/>
                <w:color w:val="3D85C6"/>
                <w:sz w:val="22"/>
                <w:szCs w:val="22"/>
                <w:lang w:val="en-IN" w:eastAsia="en-IN"/>
              </w:rPr>
            </w:pPr>
          </w:p>
          <w:p w14:paraId="4A28CECC" w14:textId="13C7EE33" w:rsidR="007B4B92" w:rsidRPr="007B4B92" w:rsidRDefault="007B4B92" w:rsidP="007B4B92"/>
          <w:p w14:paraId="72D3A31A" w14:textId="17D1526B" w:rsidR="00036450" w:rsidRDefault="007B4B92" w:rsidP="00036450">
            <w:pPr>
              <w:pStyle w:val="Heading2"/>
            </w:pPr>
            <w:r>
              <w:t>PROJECTS:</w:t>
            </w:r>
          </w:p>
          <w:p w14:paraId="36D83ED0" w14:textId="77777777" w:rsidR="00036450" w:rsidRPr="007B4B92" w:rsidRDefault="007B4B92" w:rsidP="007B4B92">
            <w:pPr>
              <w:pStyle w:val="ListBullet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 w:rsidRPr="007B4B92">
              <w:rPr>
                <w:sz w:val="22"/>
                <w:szCs w:val="22"/>
              </w:rPr>
              <w:t xml:space="preserve">Student gradebook system using java </w:t>
            </w:r>
          </w:p>
          <w:p w14:paraId="76D1417C" w14:textId="77777777" w:rsidR="007B4B92" w:rsidRPr="007B4B92" w:rsidRDefault="007B4B92" w:rsidP="007B4B92">
            <w:pPr>
              <w:pStyle w:val="ListBullet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 w:rsidRPr="007B4B92">
              <w:rPr>
                <w:sz w:val="22"/>
                <w:szCs w:val="22"/>
              </w:rPr>
              <w:t>To-Do-List using C++</w:t>
            </w:r>
          </w:p>
          <w:p w14:paraId="5C0DE224" w14:textId="38CAF8C5" w:rsidR="0033238F" w:rsidRPr="0033238F" w:rsidRDefault="007B4B92" w:rsidP="0033238F">
            <w:pPr>
              <w:pStyle w:val="ListBullet"/>
              <w:numPr>
                <w:ilvl w:val="0"/>
                <w:numId w:val="6"/>
              </w:numPr>
              <w:rPr>
                <w:sz w:val="22"/>
                <w:szCs w:val="22"/>
              </w:rPr>
            </w:pPr>
            <w:r w:rsidRPr="007B4B92">
              <w:rPr>
                <w:sz w:val="22"/>
                <w:szCs w:val="22"/>
              </w:rPr>
              <w:t>Networking Based System Using Java</w:t>
            </w:r>
          </w:p>
          <w:p w14:paraId="1FF4DEB0" w14:textId="12720277" w:rsidR="0033238F" w:rsidRPr="0033238F" w:rsidRDefault="0033238F" w:rsidP="0033238F">
            <w:pPr>
              <w:pStyle w:val="ListBullet"/>
              <w:numPr>
                <w:ilvl w:val="0"/>
                <w:numId w:val="0"/>
              </w:numPr>
              <w:ind w:left="420" w:hanging="360"/>
              <w:rPr>
                <w:b/>
                <w:bCs/>
                <w:sz w:val="20"/>
                <w:szCs w:val="20"/>
              </w:rPr>
            </w:pPr>
            <w:r w:rsidRPr="0033238F">
              <w:rPr>
                <w:b/>
                <w:bCs/>
                <w:sz w:val="20"/>
                <w:szCs w:val="20"/>
              </w:rPr>
              <w:t>SOLVED OVER 300+PROBLEMS ON VARIOUS CODING PLATFORMS</w:t>
            </w:r>
          </w:p>
        </w:tc>
      </w:tr>
    </w:tbl>
    <w:p w14:paraId="467F86B9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8B90" w14:textId="77777777" w:rsidR="00A24FBA" w:rsidRDefault="00A24FBA" w:rsidP="000C45FF">
      <w:r>
        <w:separator/>
      </w:r>
    </w:p>
  </w:endnote>
  <w:endnote w:type="continuationSeparator" w:id="0">
    <w:p w14:paraId="14C1AF43" w14:textId="77777777" w:rsidR="00A24FBA" w:rsidRDefault="00A24FB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3423D" w14:textId="77777777" w:rsidR="00A24FBA" w:rsidRDefault="00A24FBA" w:rsidP="000C45FF">
      <w:r>
        <w:separator/>
      </w:r>
    </w:p>
  </w:footnote>
  <w:footnote w:type="continuationSeparator" w:id="0">
    <w:p w14:paraId="2B7045FB" w14:textId="77777777" w:rsidR="00A24FBA" w:rsidRDefault="00A24FB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22AC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639D6E" wp14:editId="1E9B2B1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1200" cy="9630000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1200" cy="9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33CB7"/>
    <w:multiLevelType w:val="multilevel"/>
    <w:tmpl w:val="15FA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2" w15:restartNumberingAfterBreak="0">
    <w:nsid w:val="1E362823"/>
    <w:multiLevelType w:val="multilevel"/>
    <w:tmpl w:val="E616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D6111"/>
    <w:multiLevelType w:val="multilevel"/>
    <w:tmpl w:val="05CA6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55912"/>
    <w:multiLevelType w:val="multilevel"/>
    <w:tmpl w:val="B796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54613"/>
    <w:multiLevelType w:val="multilevel"/>
    <w:tmpl w:val="1EA4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A312CB"/>
    <w:multiLevelType w:val="multilevel"/>
    <w:tmpl w:val="42FA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F11510"/>
    <w:multiLevelType w:val="hybridMultilevel"/>
    <w:tmpl w:val="9CE46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604272">
    <w:abstractNumId w:val="1"/>
  </w:num>
  <w:num w:numId="2" w16cid:durableId="1459108578">
    <w:abstractNumId w:val="4"/>
  </w:num>
  <w:num w:numId="3" w16cid:durableId="966468630">
    <w:abstractNumId w:val="2"/>
  </w:num>
  <w:num w:numId="4" w16cid:durableId="186527827">
    <w:abstractNumId w:val="5"/>
  </w:num>
  <w:num w:numId="5" w16cid:durableId="644744650">
    <w:abstractNumId w:val="6"/>
  </w:num>
  <w:num w:numId="6" w16cid:durableId="227349721">
    <w:abstractNumId w:val="7"/>
  </w:num>
  <w:num w:numId="7" w16cid:durableId="426078413">
    <w:abstractNumId w:val="0"/>
  </w:num>
  <w:num w:numId="8" w16cid:durableId="10840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ABF"/>
    <w:rsid w:val="000041C4"/>
    <w:rsid w:val="00036450"/>
    <w:rsid w:val="00094499"/>
    <w:rsid w:val="00094FD6"/>
    <w:rsid w:val="00096D1F"/>
    <w:rsid w:val="000C45FF"/>
    <w:rsid w:val="000E3FD1"/>
    <w:rsid w:val="00112054"/>
    <w:rsid w:val="001525E1"/>
    <w:rsid w:val="001671F6"/>
    <w:rsid w:val="00180329"/>
    <w:rsid w:val="0019001F"/>
    <w:rsid w:val="001A74A5"/>
    <w:rsid w:val="001B2ABD"/>
    <w:rsid w:val="001E0391"/>
    <w:rsid w:val="001E1759"/>
    <w:rsid w:val="001F15BD"/>
    <w:rsid w:val="001F1ECC"/>
    <w:rsid w:val="002400EB"/>
    <w:rsid w:val="00256CF7"/>
    <w:rsid w:val="00281FD5"/>
    <w:rsid w:val="002B7CF1"/>
    <w:rsid w:val="0030481B"/>
    <w:rsid w:val="00311F9F"/>
    <w:rsid w:val="003156FC"/>
    <w:rsid w:val="003254B5"/>
    <w:rsid w:val="0033238F"/>
    <w:rsid w:val="0037121F"/>
    <w:rsid w:val="00385167"/>
    <w:rsid w:val="003A6B7D"/>
    <w:rsid w:val="003B06CA"/>
    <w:rsid w:val="004071FC"/>
    <w:rsid w:val="00445947"/>
    <w:rsid w:val="004813B3"/>
    <w:rsid w:val="00496591"/>
    <w:rsid w:val="004C63E4"/>
    <w:rsid w:val="004D3011"/>
    <w:rsid w:val="0052113A"/>
    <w:rsid w:val="005262AC"/>
    <w:rsid w:val="0058348E"/>
    <w:rsid w:val="005E39D5"/>
    <w:rsid w:val="005F190F"/>
    <w:rsid w:val="00600670"/>
    <w:rsid w:val="00616E38"/>
    <w:rsid w:val="0062123A"/>
    <w:rsid w:val="00646E75"/>
    <w:rsid w:val="006771D0"/>
    <w:rsid w:val="006C1D9D"/>
    <w:rsid w:val="006E088D"/>
    <w:rsid w:val="006F53C7"/>
    <w:rsid w:val="0070340F"/>
    <w:rsid w:val="00715FCB"/>
    <w:rsid w:val="00726080"/>
    <w:rsid w:val="00743101"/>
    <w:rsid w:val="007775E1"/>
    <w:rsid w:val="007867A0"/>
    <w:rsid w:val="007927F5"/>
    <w:rsid w:val="007B4B92"/>
    <w:rsid w:val="00802CA0"/>
    <w:rsid w:val="008D7080"/>
    <w:rsid w:val="00900107"/>
    <w:rsid w:val="009260CD"/>
    <w:rsid w:val="00952C25"/>
    <w:rsid w:val="009B539F"/>
    <w:rsid w:val="00A2118D"/>
    <w:rsid w:val="00A24FBA"/>
    <w:rsid w:val="00A40869"/>
    <w:rsid w:val="00AD76E2"/>
    <w:rsid w:val="00AF6D44"/>
    <w:rsid w:val="00B20152"/>
    <w:rsid w:val="00B359E4"/>
    <w:rsid w:val="00B45372"/>
    <w:rsid w:val="00B57D98"/>
    <w:rsid w:val="00B70850"/>
    <w:rsid w:val="00BE2258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A1F4D"/>
    <w:rsid w:val="00DB0ABF"/>
    <w:rsid w:val="00DD070C"/>
    <w:rsid w:val="00DD172A"/>
    <w:rsid w:val="00E12932"/>
    <w:rsid w:val="00E15CD7"/>
    <w:rsid w:val="00E25A26"/>
    <w:rsid w:val="00E4381A"/>
    <w:rsid w:val="00E55D74"/>
    <w:rsid w:val="00F05EDE"/>
    <w:rsid w:val="00F364A3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F8EC4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18"/>
        <w:szCs w:val="18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F6D44"/>
  </w:style>
  <w:style w:type="paragraph" w:styleId="Heading1">
    <w:name w:val="heading 1"/>
    <w:basedOn w:val="Normal"/>
    <w:next w:val="Normal"/>
    <w:link w:val="Heading1Char"/>
    <w:uiPriority w:val="9"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E2258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qFormat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0340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BE2258"/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094FD6"/>
    <w:pPr>
      <w:numPr>
        <w:numId w:val="1"/>
      </w:numPr>
      <w:ind w:left="420"/>
    </w:pPr>
    <w:rPr>
      <w:rFonts w:eastAsiaTheme="minorHAnsi"/>
      <w:color w:val="595959" w:themeColor="text1" w:themeTint="A6"/>
      <w:lang w:eastAsia="en-US"/>
    </w:rPr>
  </w:style>
  <w:style w:type="paragraph" w:styleId="NoSpacing">
    <w:name w:val="No Spacing"/>
    <w:uiPriority w:val="1"/>
    <w:semiHidden/>
    <w:rsid w:val="000041C4"/>
    <w:rPr>
      <w:szCs w:val="22"/>
    </w:rPr>
  </w:style>
  <w:style w:type="paragraph" w:styleId="ListParagraph">
    <w:name w:val="List Paragraph"/>
    <w:basedOn w:val="Normal"/>
    <w:uiPriority w:val="34"/>
    <w:semiHidden/>
    <w:qFormat/>
    <w:rsid w:val="007B4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leetcode.com/AneeshPawa_0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dingninjas.com/codestudio/profile/0a658aad-99ed-426b-a32a-77be3040cea7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788\AppData\Roaming\Microsoft\Templates\Hospitality%20management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</Template>
  <TotalTime>0</TotalTime>
  <Pages>2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2023-04-17T09:30:00Z</dcterms:created>
  <dcterms:modified xsi:type="dcterms:W3CDTF">2023-04-17T13:02:00Z</dcterms:modified>
</cp:coreProperties>
</file>